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507C3ED" w14:textId="77777777" w:rsidR="003E70E3" w:rsidRDefault="003E70E3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[Data]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dtfl="http://schemas.microsoft.com/office/word/2024/wordml/sdtformatlock" xmlns:w16du="http://schemas.microsoft.com/office/word/2023/wordml/word16du" xmlns:oel="http://schemas.microsoft.com/office/2019/extlst"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msoyQAAHw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CwNDmsoyQAAHwFAQAOAAAAAAAAAAAAAAAAAC4CAABkcnMvZTJvRG9jLnhtbFBL&#10;AQItABQABgAIAAAAIQBP95Uy3QAAAAYBAAAPAAAAAAAAAAAAAAAAAP0mAABkcnMvZG93bnJldi54&#10;bWxQSwUGAAAAAAQABADzAAAABygAAAAA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507C3ED" w14:textId="77777777" w:rsidR="003E70E3" w:rsidRDefault="003E70E3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[Data]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2E21FB40" w14:textId="0CDACD11" w:rsidR="009B789C" w:rsidRPr="00C97281" w:rsidRDefault="008313B6" w:rsidP="00C97281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45A5D485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4F89993B" w:rsidR="008313B6" w:rsidRPr="005B7FD3" w:rsidRDefault="005D1C5A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 w:rsidRPr="005B7FD3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RELAZIONE</w:t>
                                    </w:r>
                                    <w:r w:rsidR="00C97281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 xml:space="preserve"> PROGETTO </w:t>
                                    </w:r>
                                    <w:proofErr w:type="spellStart"/>
                                    <w:r w:rsidR="00C97281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SeR</w:t>
                                    </w:r>
                                    <w:proofErr w:type="spellEnd"/>
                                  </w:sdtContent>
                                </w:sdt>
                                <w:r w:rsidR="003E70E3" w:rsidRPr="005B7FD3"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  <w:t xml:space="preserve">  </w:t>
                                </w:r>
                              </w:p>
                              <w:p w14:paraId="4EC009E5" w14:textId="77777777" w:rsidR="003E70E3" w:rsidRDefault="005D1C5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" filled="f" stroked="f" strokeweight=".5pt">
                    <v:textbox inset="0,0,0,0">
                      <w:txbxContent>
                        <w:p w14:paraId="71471365" w14:textId="4F89993B" w:rsidR="008313B6" w:rsidRPr="005B7FD3" w:rsidRDefault="005D1C5A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E70E3" w:rsidRPr="005B7FD3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RELAZIONE</w:t>
                              </w:r>
                              <w:r w:rsidR="00C97281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 xml:space="preserve"> PROGETTO </w:t>
                              </w:r>
                              <w:proofErr w:type="spellStart"/>
                              <w:r w:rsidR="00C97281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SeR</w:t>
                              </w:r>
                              <w:proofErr w:type="spellEnd"/>
                            </w:sdtContent>
                          </w:sdt>
                          <w:r w:rsidR="003E70E3" w:rsidRPr="005B7FD3"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  <w:t xml:space="preserve">  </w:t>
                          </w:r>
                        </w:p>
                        <w:p w14:paraId="4EC009E5" w14:textId="77777777" w:rsidR="003E70E3" w:rsidRDefault="005D1C5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C06F058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0" t="0" r="22860" b="285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7777777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AUTORI: </w:t>
                                </w:r>
                                <w:r w:rsidR="003E70E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STUDENTI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DELLA CLASSE </w:t>
                                </w:r>
                                <w:r w:rsidR="008313B6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5B7FD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3EB</w:t>
                                </w:r>
                              </w:p>
                              <w:p w14:paraId="31B02161" w14:textId="420B72DC" w:rsidR="008313B6" w:rsidRPr="008313B6" w:rsidRDefault="00C97281" w:rsidP="008313B6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Laurino Pasquale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">
                    <v:textbox>
                      <w:txbxContent>
                        <w:p w14:paraId="4CC8428B" w14:textId="77777777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AUTORI: </w:t>
                          </w:r>
                          <w:r w:rsidR="003E70E3" w:rsidRPr="005B7FD3">
                            <w:rPr>
                              <w:b/>
                              <w:sz w:val="36"/>
                              <w:szCs w:val="36"/>
                            </w:rPr>
                            <w:t>STUDENTI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DELLA CLASSE </w:t>
                          </w:r>
                          <w:r w:rsidR="008313B6" w:rsidRPr="005B7FD3">
                            <w:rPr>
                              <w:b/>
                              <w:sz w:val="36"/>
                              <w:szCs w:val="36"/>
                            </w:rPr>
                            <w:t>–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5B7FD3" w:rsidRPr="005B7FD3">
                            <w:rPr>
                              <w:b/>
                              <w:sz w:val="36"/>
                              <w:szCs w:val="36"/>
                            </w:rPr>
                            <w:t>3EB</w:t>
                          </w:r>
                        </w:p>
                        <w:p w14:paraId="31B02161" w14:textId="420B72DC" w:rsidR="008313B6" w:rsidRPr="008313B6" w:rsidRDefault="00C97281" w:rsidP="008313B6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Laurino Pasquale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14C11ABB" w14:textId="3B154C4F" w:rsidR="004A6C64" w:rsidRDefault="004A6C64" w:rsidP="00766B0B">
      <w:pPr>
        <w:rPr>
          <w:sz w:val="24"/>
          <w:szCs w:val="24"/>
        </w:rPr>
      </w:pPr>
    </w:p>
    <w:p w14:paraId="0373AF54" w14:textId="77777777" w:rsidR="00B62C0E" w:rsidRDefault="00B62C0E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2C0E" w14:paraId="62E3D215" w14:textId="77777777" w:rsidTr="00B62C0E">
        <w:trPr>
          <w:trHeight w:hRule="exact" w:val="567"/>
        </w:trPr>
        <w:tc>
          <w:tcPr>
            <w:tcW w:w="9628" w:type="dxa"/>
            <w:vAlign w:val="center"/>
          </w:tcPr>
          <w:p w14:paraId="0819DA99" w14:textId="482188FB" w:rsidR="00B62C0E" w:rsidRPr="00B62C0E" w:rsidRDefault="00C97281" w:rsidP="00B62C0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FUNZIONE DEL SERVER </w:t>
            </w:r>
          </w:p>
        </w:tc>
      </w:tr>
      <w:tr w:rsidR="00B62C0E" w14:paraId="5724F612" w14:textId="77777777" w:rsidTr="00335863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45821D8D" w14:textId="77777777" w:rsidR="00B62C0E" w:rsidRDefault="00C97281" w:rsidP="004A44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server è progettato per gestire la comunicazione con i client e per elaborare le richieste relative ai dati contenuti nel file CSV.</w:t>
            </w:r>
          </w:p>
          <w:p w14:paraId="58FF59CD" w14:textId="1BD8E592" w:rsidR="00C97281" w:rsidRDefault="00C97281" w:rsidP="004A44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 seguito sono riportati i principali componenti e il funzionamento del server</w:t>
            </w:r>
          </w:p>
        </w:tc>
      </w:tr>
    </w:tbl>
    <w:p w14:paraId="7DBFFF47" w14:textId="77777777" w:rsidR="002C12E9" w:rsidRDefault="002C12E9" w:rsidP="00766B0B">
      <w:pPr>
        <w:rPr>
          <w:sz w:val="24"/>
          <w:szCs w:val="24"/>
        </w:rPr>
      </w:pPr>
    </w:p>
    <w:p w14:paraId="3084BBD1" w14:textId="77777777" w:rsidR="002C12E9" w:rsidRDefault="002C12E9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5207A" w14:paraId="4F45F81B" w14:textId="77777777" w:rsidTr="00457158">
        <w:trPr>
          <w:trHeight w:hRule="exact" w:val="567"/>
        </w:trPr>
        <w:tc>
          <w:tcPr>
            <w:tcW w:w="9628" w:type="dxa"/>
            <w:vAlign w:val="center"/>
          </w:tcPr>
          <w:p w14:paraId="0173B727" w14:textId="4C64C202" w:rsidR="00C5207A" w:rsidRPr="00B62C0E" w:rsidRDefault="00C97281" w:rsidP="00C5207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AVVIO DEL SERVER</w:t>
            </w:r>
          </w:p>
        </w:tc>
      </w:tr>
      <w:tr w:rsidR="00C5207A" w14:paraId="63766219" w14:textId="77777777" w:rsidTr="00457158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6B4B05C1" w14:textId="77777777" w:rsidR="00C5207A" w:rsidRDefault="00C97281" w:rsidP="006E7A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server viene avviato tramite un’istanza di serverSocket su una porta specificata.</w:t>
            </w:r>
          </w:p>
          <w:p w14:paraId="4B203F87" w14:textId="636265EA" w:rsidR="00C97281" w:rsidRDefault="00C97281" w:rsidP="006E7A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Una volta avviato, il server attende le connessioni dal client.</w:t>
            </w:r>
          </w:p>
          <w:p w14:paraId="50ECB4F2" w14:textId="23E69A2F" w:rsidR="00C97281" w:rsidRDefault="00C97281" w:rsidP="006E7A9C">
            <w:pPr>
              <w:rPr>
                <w:sz w:val="24"/>
                <w:szCs w:val="24"/>
              </w:rPr>
            </w:pPr>
          </w:p>
          <w:p w14:paraId="60B5B0A0" w14:textId="3545C2C4" w:rsidR="00C97281" w:rsidRDefault="00C97281" w:rsidP="006E7A9C">
            <w:pPr>
              <w:rPr>
                <w:sz w:val="24"/>
                <w:szCs w:val="24"/>
              </w:rPr>
            </w:pPr>
          </w:p>
          <w:p w14:paraId="504DAE79" w14:textId="77777777" w:rsidR="00C97281" w:rsidRDefault="00C97281" w:rsidP="006E7A9C">
            <w:pPr>
              <w:rPr>
                <w:sz w:val="24"/>
                <w:szCs w:val="24"/>
              </w:rPr>
            </w:pPr>
          </w:p>
          <w:p w14:paraId="2CB736FD" w14:textId="77777777" w:rsidR="00C97281" w:rsidRDefault="00C97281" w:rsidP="006E7A9C">
            <w:pPr>
              <w:rPr>
                <w:sz w:val="24"/>
                <w:szCs w:val="24"/>
              </w:rPr>
            </w:pPr>
          </w:p>
          <w:p w14:paraId="2BB1920A" w14:textId="77777777" w:rsidR="00C97281" w:rsidRDefault="00C97281" w:rsidP="006E7A9C">
            <w:pPr>
              <w:rPr>
                <w:sz w:val="24"/>
                <w:szCs w:val="24"/>
              </w:rPr>
            </w:pPr>
          </w:p>
          <w:p w14:paraId="4A4C12B4" w14:textId="0BC55098" w:rsidR="00C97281" w:rsidRDefault="00C97281" w:rsidP="006E7A9C">
            <w:pPr>
              <w:rPr>
                <w:sz w:val="24"/>
                <w:szCs w:val="24"/>
              </w:rPr>
            </w:pPr>
          </w:p>
        </w:tc>
      </w:tr>
    </w:tbl>
    <w:p w14:paraId="4F9E49B3" w14:textId="77777777" w:rsidR="004B2008" w:rsidRDefault="004B2008">
      <w:pPr>
        <w:rPr>
          <w:sz w:val="24"/>
          <w:szCs w:val="24"/>
        </w:rPr>
      </w:pPr>
    </w:p>
    <w:p w14:paraId="067E3218" w14:textId="77777777" w:rsidR="00E575E9" w:rsidRDefault="00E575E9">
      <w:pPr>
        <w:rPr>
          <w:sz w:val="24"/>
          <w:szCs w:val="24"/>
        </w:rPr>
        <w:sectPr w:rsidR="00E575E9" w:rsidSect="003E70E3">
          <w:headerReference w:type="default" r:id="rId11"/>
          <w:footerReference w:type="default" r:id="rId12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325482EF" w14:textId="4BC54500" w:rsidR="000078F5" w:rsidRDefault="004B2008" w:rsidP="00766B0B">
      <w:pPr>
        <w:rPr>
          <w:b/>
          <w:sz w:val="24"/>
          <w:szCs w:val="24"/>
        </w:rPr>
      </w:pPr>
      <w:r w:rsidRPr="000078F5">
        <w:rPr>
          <w:b/>
          <w:sz w:val="24"/>
          <w:szCs w:val="24"/>
        </w:rPr>
        <w:lastRenderedPageBreak/>
        <w:t>SCHEMA ELETTRICO</w:t>
      </w:r>
      <w:r w:rsidR="000078F5">
        <w:rPr>
          <w:b/>
          <w:sz w:val="24"/>
          <w:szCs w:val="24"/>
        </w:rPr>
        <w:t xml:space="preserve"> (DISEGNATO MEDIANTE CAD ELETTRONICO</w:t>
      </w:r>
      <w:r w:rsidR="002C12E9">
        <w:rPr>
          <w:b/>
          <w:sz w:val="24"/>
          <w:szCs w:val="24"/>
        </w:rPr>
        <w:t xml:space="preserve"> – NI </w:t>
      </w:r>
      <w:proofErr w:type="spellStart"/>
      <w:r w:rsidR="002C12E9">
        <w:rPr>
          <w:b/>
          <w:sz w:val="24"/>
          <w:szCs w:val="24"/>
        </w:rPr>
        <w:t>Multisim</w:t>
      </w:r>
      <w:proofErr w:type="spellEnd"/>
      <w:r w:rsidR="000078F5">
        <w:rPr>
          <w:b/>
          <w:sz w:val="24"/>
          <w:szCs w:val="24"/>
        </w:rPr>
        <w:t>)</w:t>
      </w:r>
    </w:p>
    <w:p w14:paraId="6F2FD7D9" w14:textId="77777777" w:rsidR="0046446C" w:rsidRDefault="0046446C" w:rsidP="00766B0B">
      <w:pPr>
        <w:rPr>
          <w:b/>
          <w:sz w:val="24"/>
          <w:szCs w:val="24"/>
        </w:rPr>
      </w:pPr>
    </w:p>
    <w:sdt>
      <w:sdtPr>
        <w:rPr>
          <w:b/>
          <w:sz w:val="24"/>
          <w:szCs w:val="24"/>
        </w:rPr>
        <w:alias w:val="circuito"/>
        <w:tag w:val="circuito"/>
        <w:id w:val="1606308181"/>
        <w:showingPlcHdr/>
        <w:picture/>
      </w:sdtPr>
      <w:sdtEndPr/>
      <w:sdtContent>
        <w:p w14:paraId="1978958C" w14:textId="77777777" w:rsidR="0046446C" w:rsidRDefault="0046446C" w:rsidP="0046446C">
          <w:pPr>
            <w:jc w:val="center"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it-IT"/>
            </w:rPr>
            <w:drawing>
              <wp:inline distT="0" distB="0" distL="0" distR="0" wp14:anchorId="55BA278C" wp14:editId="618BF91A">
                <wp:extent cx="8782050" cy="4940935"/>
                <wp:effectExtent l="0" t="0" r="0" b="0"/>
                <wp:docPr id="4" name="Immagin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07484" cy="4955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420DDD1F" w14:textId="77777777" w:rsidR="0046446C" w:rsidRDefault="0046446C" w:rsidP="0046446C">
      <w:pPr>
        <w:rPr>
          <w:b/>
          <w:sz w:val="24"/>
          <w:szCs w:val="24"/>
        </w:rPr>
      </w:pPr>
    </w:p>
    <w:p w14:paraId="28E8D01F" w14:textId="77777777" w:rsidR="0046446C" w:rsidRDefault="0046446C" w:rsidP="0046446C">
      <w:pPr>
        <w:jc w:val="center"/>
        <w:rPr>
          <w:b/>
          <w:sz w:val="24"/>
          <w:szCs w:val="24"/>
        </w:rPr>
        <w:sectPr w:rsidR="0046446C" w:rsidSect="00E575E9">
          <w:pgSz w:w="16838" w:h="11906" w:orient="landscape"/>
          <w:pgMar w:top="1134" w:right="1134" w:bottom="1134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684F148" w14:textId="09AE432E" w:rsidR="00A30F86" w:rsidRDefault="002C12E9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SVILUPPO TEORICO (DA EDITARE CON MS WORD) - </w:t>
      </w:r>
      <w:r w:rsidR="00A30F86">
        <w:rPr>
          <w:b/>
          <w:sz w:val="24"/>
          <w:szCs w:val="24"/>
        </w:rPr>
        <w:t>GRAFICI</w:t>
      </w:r>
      <w:r w:rsidR="00E0735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 TABELLE</w:t>
      </w:r>
      <w:r w:rsidR="00E07356">
        <w:rPr>
          <w:b/>
          <w:sz w:val="24"/>
          <w:szCs w:val="24"/>
        </w:rPr>
        <w:t xml:space="preserve"> (integrazione con Excel)</w:t>
      </w:r>
    </w:p>
    <w:p w14:paraId="16094D43" w14:textId="0C2ACBB4" w:rsidR="002C12E9" w:rsidRDefault="002C12E9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Per le formule usare </w:t>
      </w:r>
      <w:proofErr w:type="spellStart"/>
      <w:r>
        <w:rPr>
          <w:b/>
          <w:sz w:val="24"/>
          <w:szCs w:val="24"/>
        </w:rPr>
        <w:t>l’equation</w:t>
      </w:r>
      <w:proofErr w:type="spellEnd"/>
      <w:r>
        <w:rPr>
          <w:b/>
          <w:sz w:val="24"/>
          <w:szCs w:val="24"/>
        </w:rPr>
        <w:t xml:space="preserve"> editor di </w:t>
      </w:r>
      <w:r w:rsidR="00423B55">
        <w:rPr>
          <w:b/>
          <w:sz w:val="24"/>
          <w:szCs w:val="24"/>
        </w:rPr>
        <w:t xml:space="preserve">MS </w:t>
      </w:r>
      <w:r>
        <w:rPr>
          <w:b/>
          <w:sz w:val="24"/>
          <w:szCs w:val="24"/>
        </w:rPr>
        <w:t>Word</w:t>
      </w:r>
    </w:p>
    <w:p w14:paraId="0B293DF0" w14:textId="5202A3CE" w:rsidR="009850D4" w:rsidRDefault="009850D4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Eventuali schemi elettrici </w:t>
      </w:r>
      <w:r w:rsidR="00E06662">
        <w:rPr>
          <w:b/>
          <w:sz w:val="24"/>
          <w:szCs w:val="24"/>
        </w:rPr>
        <w:t xml:space="preserve">vanno editati con </w:t>
      </w:r>
      <w:proofErr w:type="spellStart"/>
      <w:r w:rsidR="00E06662">
        <w:rPr>
          <w:b/>
          <w:sz w:val="24"/>
          <w:szCs w:val="24"/>
        </w:rPr>
        <w:t>Multisim</w:t>
      </w:r>
      <w:proofErr w:type="spellEnd"/>
      <w:r w:rsidR="00E06662">
        <w:rPr>
          <w:b/>
          <w:sz w:val="24"/>
          <w:szCs w:val="24"/>
        </w:rPr>
        <w:t xml:space="preserve"> e qui inseriti e commentati.</w:t>
      </w:r>
    </w:p>
    <w:p w14:paraId="35291D97" w14:textId="77777777" w:rsidR="005B6F26" w:rsidRDefault="005B6F26" w:rsidP="00766B0B">
      <w:pPr>
        <w:rPr>
          <w:b/>
          <w:sz w:val="24"/>
          <w:szCs w:val="24"/>
        </w:rPr>
      </w:pPr>
    </w:p>
    <w:p w14:paraId="0560F9CF" w14:textId="77777777" w:rsidR="005B6F26" w:rsidRDefault="005B6F26" w:rsidP="00766B0B">
      <w:pPr>
        <w:rPr>
          <w:b/>
          <w:sz w:val="24"/>
          <w:szCs w:val="24"/>
        </w:rPr>
      </w:pPr>
    </w:p>
    <w:p w14:paraId="745C2667" w14:textId="77777777" w:rsidR="005B6F26" w:rsidRDefault="005B6F26" w:rsidP="00766B0B">
      <w:pPr>
        <w:rPr>
          <w:b/>
          <w:sz w:val="24"/>
          <w:szCs w:val="24"/>
        </w:rPr>
        <w:sectPr w:rsidR="005B6F26" w:rsidSect="000078F5"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E3A4411" w14:textId="010D6922" w:rsidR="00A44E80" w:rsidRDefault="00A30F86" w:rsidP="00766B0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DISEGNO CIRCUITO SU BREADBOARD</w:t>
      </w:r>
      <w:r w:rsidR="008451F1">
        <w:rPr>
          <w:b/>
          <w:sz w:val="24"/>
          <w:szCs w:val="24"/>
        </w:rPr>
        <w:t xml:space="preserve"> (utilizzare il software FRITZING</w:t>
      </w:r>
      <w:r w:rsidR="002C12E9">
        <w:rPr>
          <w:b/>
          <w:sz w:val="24"/>
          <w:szCs w:val="24"/>
        </w:rPr>
        <w:t xml:space="preserve"> o TINKERCAD</w:t>
      </w:r>
      <w:r w:rsidR="008451F1">
        <w:rPr>
          <w:b/>
          <w:sz w:val="24"/>
          <w:szCs w:val="24"/>
        </w:rPr>
        <w:t>)</w:t>
      </w:r>
    </w:p>
    <w:p w14:paraId="2158C42F" w14:textId="77777777" w:rsidR="00A30F86" w:rsidRPr="000078F5" w:rsidRDefault="00A30F86" w:rsidP="00766B0B">
      <w:pPr>
        <w:rPr>
          <w:b/>
          <w:sz w:val="24"/>
          <w:szCs w:val="24"/>
        </w:rPr>
      </w:pPr>
    </w:p>
    <w:p w14:paraId="656B0308" w14:textId="77777777" w:rsidR="00D05616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breadboard"/>
          <w:tag w:val="breadboard"/>
          <w:id w:val="-730915167"/>
          <w:showingPlcHdr/>
          <w:picture/>
        </w:sdtPr>
        <w:sdtEndPr/>
        <w:sdtContent>
          <w:r w:rsidR="00F35DC4">
            <w:rPr>
              <w:noProof/>
              <w:sz w:val="24"/>
              <w:szCs w:val="24"/>
              <w:lang w:eastAsia="it-IT"/>
            </w:rPr>
            <w:drawing>
              <wp:inline distT="0" distB="0" distL="0" distR="0" wp14:anchorId="51E05314" wp14:editId="25E0110A">
                <wp:extent cx="6029325" cy="2352675"/>
                <wp:effectExtent l="0" t="0" r="9525" b="9525"/>
                <wp:docPr id="7" name="Immagin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9325" cy="2352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14:paraId="6EA467CC" w14:textId="77777777" w:rsidR="00100A07" w:rsidRDefault="00100A07" w:rsidP="00766B0B">
      <w:pPr>
        <w:rPr>
          <w:sz w:val="24"/>
          <w:szCs w:val="24"/>
        </w:rPr>
      </w:pPr>
    </w:p>
    <w:p w14:paraId="050FCD69" w14:textId="3C61AE82" w:rsidR="00100A07" w:rsidRDefault="00100A07" w:rsidP="00100A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FOTOGRAFIA DEL PROTOTIPO SU BREADBOARD</w:t>
      </w:r>
    </w:p>
    <w:p w14:paraId="6A358117" w14:textId="21A63855" w:rsidR="00100A07" w:rsidRDefault="00100A07" w:rsidP="00766B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CBDAB7" wp14:editId="60A8AD7E">
            <wp:extent cx="6029325" cy="2352675"/>
            <wp:effectExtent l="0" t="0" r="9525" b="9525"/>
            <wp:docPr id="2090972602" name="Immagine 2090972602" descr="Immagine che contiene bianc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2602" name="Immagine 2090972602" descr="Immagine che contiene bianco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4071" w14:textId="77777777" w:rsidR="00E40FEE" w:rsidRDefault="00E40FEE" w:rsidP="00766B0B">
      <w:pPr>
        <w:pBdr>
          <w:bottom w:val="single" w:sz="6" w:space="1" w:color="auto"/>
        </w:pBdr>
        <w:rPr>
          <w:b/>
          <w:sz w:val="24"/>
          <w:szCs w:val="24"/>
        </w:rPr>
      </w:pPr>
    </w:p>
    <w:p w14:paraId="68951686" w14:textId="77777777" w:rsidR="00E40FEE" w:rsidRDefault="00E40FEE" w:rsidP="00766B0B">
      <w:pPr>
        <w:pBdr>
          <w:bottom w:val="single" w:sz="6" w:space="1" w:color="auto"/>
        </w:pBdr>
        <w:rPr>
          <w:b/>
          <w:sz w:val="24"/>
          <w:szCs w:val="24"/>
        </w:rPr>
      </w:pPr>
    </w:p>
    <w:p w14:paraId="3A8E0CF7" w14:textId="77777777" w:rsidR="00D05616" w:rsidRDefault="00D05616" w:rsidP="00766B0B">
      <w:pPr>
        <w:pBdr>
          <w:bottom w:val="single" w:sz="6" w:space="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DESCRIZIONE TECNICA DELL’ESPERIENZA</w:t>
      </w:r>
    </w:p>
    <w:p w14:paraId="769423FD" w14:textId="461BFC63" w:rsidR="005B6F26" w:rsidRPr="002C12E9" w:rsidRDefault="002C12E9" w:rsidP="00766B0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 immagini se presenti vanno tutte corredate di didascalia. Le misure rilevate vanno accuratamente spiegate e riportate con le rispettive unità di misura. Per grafici e tabelle se occorrono, utilizzare MS Word e/o MS Excel.</w:t>
      </w:r>
      <w:r w:rsidR="00100A07">
        <w:rPr>
          <w:b/>
          <w:bCs/>
          <w:sz w:val="24"/>
          <w:szCs w:val="24"/>
        </w:rPr>
        <w:t xml:space="preserve"> Se necessario, riportare gli </w:t>
      </w:r>
      <w:proofErr w:type="spellStart"/>
      <w:r w:rsidR="00100A07">
        <w:rPr>
          <w:b/>
          <w:bCs/>
          <w:sz w:val="24"/>
          <w:szCs w:val="24"/>
        </w:rPr>
        <w:t>screenshot</w:t>
      </w:r>
      <w:proofErr w:type="spellEnd"/>
      <w:r w:rsidR="00100A07">
        <w:rPr>
          <w:b/>
          <w:bCs/>
          <w:sz w:val="24"/>
          <w:szCs w:val="24"/>
        </w:rPr>
        <w:t xml:space="preserve"> prelevati dagli strumenti e documentarli tramite apposita didascalia.</w:t>
      </w:r>
    </w:p>
    <w:p w14:paraId="2C358CF5" w14:textId="77777777" w:rsidR="0074052C" w:rsidRDefault="0074052C" w:rsidP="00766B0B">
      <w:pPr>
        <w:rPr>
          <w:sz w:val="24"/>
          <w:szCs w:val="24"/>
        </w:rPr>
      </w:pPr>
    </w:p>
    <w:sectPr w:rsidR="0074052C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B6D49" w14:textId="77777777" w:rsidR="005D1C5A" w:rsidRDefault="005D1C5A" w:rsidP="00766B0B">
      <w:pPr>
        <w:spacing w:after="0" w:line="240" w:lineRule="auto"/>
      </w:pPr>
      <w:r>
        <w:separator/>
      </w:r>
    </w:p>
  </w:endnote>
  <w:endnote w:type="continuationSeparator" w:id="0">
    <w:p w14:paraId="46FFF8BF" w14:textId="77777777" w:rsidR="005D1C5A" w:rsidRDefault="005D1C5A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BE4B88C-F9EC-4A40-98BD-B891E891211D}"/>
    <w:embedBold r:id="rId2" w:fontKey="{FC681AB6-1308-416F-9EF2-A25BB01573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377464"/>
      <w:docPartObj>
        <w:docPartGallery w:val="Page Numbers (Bottom of Page)"/>
        <w:docPartUnique/>
      </w:docPartObj>
    </w:sdtPr>
    <w:sdtEndPr/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1CB72" w14:textId="77777777" w:rsidR="005D1C5A" w:rsidRDefault="005D1C5A" w:rsidP="00766B0B">
      <w:pPr>
        <w:spacing w:after="0" w:line="240" w:lineRule="auto"/>
      </w:pPr>
      <w:r>
        <w:separator/>
      </w:r>
    </w:p>
  </w:footnote>
  <w:footnote w:type="continuationSeparator" w:id="0">
    <w:p w14:paraId="02372DF4" w14:textId="77777777" w:rsidR="005D1C5A" w:rsidRDefault="005D1C5A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3D6E25D" w14:textId="3C180AE2" w:rsidR="00766B0B" w:rsidRDefault="00C97281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RELAZIONE PROGETTO SeR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3D6E25D" w14:textId="3C180AE2" w:rsidR="00766B0B" w:rsidRDefault="00C97281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RELAZIONE PROGETTO SeR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90767"/>
    <w:rsid w:val="001E506E"/>
    <w:rsid w:val="001E775F"/>
    <w:rsid w:val="002A2677"/>
    <w:rsid w:val="002C12E9"/>
    <w:rsid w:val="002C7E75"/>
    <w:rsid w:val="002F4F68"/>
    <w:rsid w:val="00326B6D"/>
    <w:rsid w:val="00335863"/>
    <w:rsid w:val="003E70E3"/>
    <w:rsid w:val="00414713"/>
    <w:rsid w:val="00423B55"/>
    <w:rsid w:val="0046446C"/>
    <w:rsid w:val="004A444E"/>
    <w:rsid w:val="004A6C64"/>
    <w:rsid w:val="004B2008"/>
    <w:rsid w:val="004B4CDF"/>
    <w:rsid w:val="00530264"/>
    <w:rsid w:val="005533FE"/>
    <w:rsid w:val="00580A25"/>
    <w:rsid w:val="005A796C"/>
    <w:rsid w:val="005B4F38"/>
    <w:rsid w:val="005B6F26"/>
    <w:rsid w:val="005B7FD3"/>
    <w:rsid w:val="005D1C5A"/>
    <w:rsid w:val="005D48C9"/>
    <w:rsid w:val="00621C08"/>
    <w:rsid w:val="0066095D"/>
    <w:rsid w:val="006E7A9C"/>
    <w:rsid w:val="0074052C"/>
    <w:rsid w:val="0074709C"/>
    <w:rsid w:val="00751AB8"/>
    <w:rsid w:val="00766B0B"/>
    <w:rsid w:val="00774197"/>
    <w:rsid w:val="008313B6"/>
    <w:rsid w:val="008451F1"/>
    <w:rsid w:val="00854E5E"/>
    <w:rsid w:val="0089697D"/>
    <w:rsid w:val="008E2BF9"/>
    <w:rsid w:val="00956A5B"/>
    <w:rsid w:val="00967A36"/>
    <w:rsid w:val="009850D4"/>
    <w:rsid w:val="009A3480"/>
    <w:rsid w:val="009B789C"/>
    <w:rsid w:val="009F4FE3"/>
    <w:rsid w:val="00A17BB7"/>
    <w:rsid w:val="00A204BE"/>
    <w:rsid w:val="00A30F86"/>
    <w:rsid w:val="00A334DD"/>
    <w:rsid w:val="00A44E80"/>
    <w:rsid w:val="00A75186"/>
    <w:rsid w:val="00B02F82"/>
    <w:rsid w:val="00B229ED"/>
    <w:rsid w:val="00B334E6"/>
    <w:rsid w:val="00B62C0E"/>
    <w:rsid w:val="00C17EE7"/>
    <w:rsid w:val="00C4304C"/>
    <w:rsid w:val="00C5207A"/>
    <w:rsid w:val="00C97281"/>
    <w:rsid w:val="00D05616"/>
    <w:rsid w:val="00D56F6D"/>
    <w:rsid w:val="00DF02AC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3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F24BA"/>
    <w:rsid w:val="008F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24BA"/>
    <w:rPr>
      <w:color w:val="808080"/>
    </w:rPr>
  </w:style>
  <w:style w:type="paragraph" w:customStyle="1" w:styleId="1B652EF246D346DA95CDC680400C7D2A">
    <w:name w:val="1B652EF246D346DA95CDC680400C7D2A"/>
  </w:style>
  <w:style w:type="paragraph" w:customStyle="1" w:styleId="FBFDE8E8678B4F73BB9B67D20E07831E">
    <w:name w:val="FBFDE8E8678B4F73BB9B67D20E07831E"/>
  </w:style>
  <w:style w:type="paragraph" w:customStyle="1" w:styleId="E50EFCE42D8B437489C3DD0062A88C67">
    <w:name w:val="E50EFCE42D8B437489C3DD0062A88C67"/>
  </w:style>
  <w:style w:type="paragraph" w:customStyle="1" w:styleId="EB4D478960B34667A6094E185471B334">
    <w:name w:val="EB4D478960B34667A6094E185471B334"/>
  </w:style>
  <w:style w:type="paragraph" w:customStyle="1" w:styleId="C87DBBDDB8E344E2953FD10DFC68B556">
    <w:name w:val="C87DBBDDB8E344E2953FD10DFC68B556"/>
  </w:style>
  <w:style w:type="paragraph" w:customStyle="1" w:styleId="DAA24C5AA61D4B2FAC100502AC0DCDF4">
    <w:name w:val="DAA24C5AA61D4B2FAC100502AC0DCDF4"/>
  </w:style>
  <w:style w:type="paragraph" w:customStyle="1" w:styleId="C2B96081884F407BB9BA3DB13153948A">
    <w:name w:val="C2B96081884F407BB9BA3DB13153948A"/>
    <w:rsid w:val="005F24BA"/>
  </w:style>
  <w:style w:type="paragraph" w:customStyle="1" w:styleId="4F77CBDA093642BC87154ADBB38043CF">
    <w:name w:val="4F77CBDA093642BC87154ADBB38043CF"/>
    <w:rsid w:val="005F24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Props1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14</TotalTime>
  <Pages>5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DI ELETTRONICA</vt:lpstr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RELAZIONE PROGETTO SeR</dc:title>
  <dc:subject/>
  <dc:creator>Cristiano Massaro</dc:creator>
  <cp:keywords/>
  <dc:description/>
  <cp:lastModifiedBy>Laurino Pasquale</cp:lastModifiedBy>
  <cp:revision>2</cp:revision>
  <dcterms:created xsi:type="dcterms:W3CDTF">2025-04-01T11:36:00Z</dcterms:created>
  <dcterms:modified xsi:type="dcterms:W3CDTF">2025-04-01T11:36:00Z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